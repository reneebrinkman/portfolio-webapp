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a16="http://schemas.microsoft.com/office/drawing/2014/main" xmlns:pic="http://schemas.openxmlformats.org/drawingml/2006/pictur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2BB5E424" w14:paraId="134100DD" w14:textId="7777777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  <w:tcMar/>
          </w:tcPr>
          <w:p w:rsidR="003D1B71" w:rsidP="003D1B71" w:rsidRDefault="003D1B71" w14:paraId="455877F8" w14:textId="53C14413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2BD99CC" wp14:editId="385D71AF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P="00DC3F0A" w:rsidRDefault="00DC3F0A" w14:paraId="738E7E9A" w14:textId="669A846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Oval 3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woman's headshot" o:spid="_x0000_s1026" stroked="f" strokeweight="1pt" w14:anchorId="42BD99CC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">
                      <v:fill type="frame" o:title="woman's headshot" recolor="t" rotate="t" r:id="rId11"/>
                      <v:stroke joinstyle="miter"/>
                      <v:textbox>
                        <w:txbxContent>
                          <w:p w:rsidR="00DC3F0A" w:rsidP="00DC3F0A" w:rsidRDefault="00DC3F0A" w14:paraId="738E7E9A" w14:textId="669A846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  <w:tcMar/>
          </w:tcPr>
          <w:p w:rsidRPr="0056708E" w:rsidR="003D1B71" w:rsidP="00590471" w:rsidRDefault="003D1B71" w14:paraId="6DFF2C33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  <w:tcMar/>
          </w:tcPr>
          <w:p w:rsidR="00DD1865" w:rsidP="00310F17" w:rsidRDefault="008D4D8B" w14:paraId="43C88810" w14:textId="77777777">
            <w:pPr>
              <w:pStyle w:val="Title"/>
            </w:pPr>
            <w:r>
              <w:t>Renee</w:t>
            </w:r>
            <w:r w:rsidRPr="00310F17" w:rsidR="003D1B71">
              <w:br/>
            </w:r>
            <w:r>
              <w:t>Brinkman</w:t>
            </w:r>
          </w:p>
          <w:p w:rsidRPr="00310F17" w:rsidR="003D1B71" w:rsidP="00310F17" w:rsidRDefault="00DD1865" w14:paraId="714F88D3" w14:textId="090D7657">
            <w:pPr>
              <w:pStyle w:val="Title"/>
            </w:pPr>
            <w:r w:rsidR="2BB5E424">
              <w:rPr/>
              <w:t>she | they</w:t>
            </w:r>
          </w:p>
        </w:tc>
      </w:tr>
      <w:tr w:rsidR="003D1B71" w:rsidTr="2BB5E424" w14:paraId="4BF4381B" w14:textId="77777777">
        <w:trPr>
          <w:trHeight w:val="1589"/>
        </w:trPr>
        <w:tc>
          <w:tcPr>
            <w:tcW w:w="3662" w:type="dxa"/>
            <w:gridSpan w:val="3"/>
            <w:vMerge/>
            <w:tcBorders/>
            <w:tcMar/>
          </w:tcPr>
          <w:p w:rsidR="003D1B71" w:rsidRDefault="003D1B71" w14:paraId="3FCADBA7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/>
            <w:tcMar/>
          </w:tcPr>
          <w:p w:rsidR="003D1B71" w:rsidP="00590471" w:rsidRDefault="003D1B71" w14:paraId="64596670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tcMar/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44320773A14B4C1B8854EB40E474A2D3"/>
              </w:placeholder>
              <w:temporary/>
              <w:showingPlcHdr/>
              <w15:appearance w15:val="hidden"/>
            </w:sdtPr>
            <w:sdtEndPr/>
            <w:sdtContent>
              <w:p w:rsidRPr="00E572D6" w:rsidR="003D1B71" w:rsidP="00AC6C7E" w:rsidRDefault="003D1B71" w14:paraId="54BBCF8C" w14:textId="77777777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="2BB5E424">
                  <w:rPr/>
                  <w:t>Experience</w:t>
                </w:r>
              </w:p>
            </w:sdtContent>
          </w:sdt>
          <w:p w:rsidR="2BB5E424" w:rsidP="2BB5E424" w:rsidRDefault="2BB5E424" w14:paraId="72A921E1" w14:textId="59C33D20">
            <w:pPr>
              <w:pStyle w:val="Dates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cs="Calibri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2BB5E424" w:rsidR="2BB5E424">
              <w:rPr>
                <w:rFonts w:ascii="Calibri" w:hAnsi="Calibri" w:cs="Calibri"/>
              </w:rPr>
              <w:t>March 2022–Present</w:t>
            </w:r>
          </w:p>
          <w:p w:rsidR="2BB5E424" w:rsidP="2BB5E424" w:rsidRDefault="2BB5E424" w14:paraId="58DDA655" w14:textId="303D8AED">
            <w:pPr>
              <w:pStyle w:val="Experience"/>
              <w:rPr>
                <w:rFonts w:ascii="Calibri" w:hAnsi="Calibri" w:cs="Calibri"/>
              </w:rPr>
            </w:pPr>
            <w:r w:rsidRPr="2BB5E424" w:rsidR="2BB5E424">
              <w:rPr>
                <w:rFonts w:ascii="Calibri" w:hAnsi="Calibri" w:cs="Calibri"/>
              </w:rPr>
              <w:t xml:space="preserve">Petition Circulator </w:t>
            </w:r>
            <w:r w:rsidRPr="2BB5E424" w:rsidR="2BB5E424">
              <w:rPr>
                <w:rStyle w:val="Strong"/>
                <w:rFonts w:ascii="Calibri" w:hAnsi="Calibri" w:cs="Calibri"/>
              </w:rPr>
              <w:t>•</w:t>
            </w:r>
            <w:r w:rsidRPr="2BB5E424" w:rsidR="2BB5E424">
              <w:rPr>
                <w:rFonts w:ascii="Calibri" w:hAnsi="Calibri" w:cs="Calibri"/>
              </w:rPr>
              <w:t xml:space="preserve"> Raise The Wage Campaign Nebraska</w:t>
            </w:r>
          </w:p>
          <w:p w:rsidR="2BB5E424" w:rsidP="2BB5E424" w:rsidRDefault="2BB5E424" w14:paraId="673723E3" w14:textId="711A6967">
            <w:pPr>
              <w:pStyle w:val="Normal"/>
            </w:pPr>
          </w:p>
          <w:p w:rsidRPr="00740017" w:rsidR="003D1B71" w:rsidP="00AC6C7E" w:rsidRDefault="00F33802" w14:paraId="4416072D" w14:textId="312B69BB">
            <w:pPr>
              <w:pStyle w:val="Dates"/>
              <w:rPr>
                <w:rFonts w:ascii="Calibri" w:hAnsi="Calibri" w:cs="Calibri"/>
              </w:rPr>
            </w:pPr>
            <w:r w:rsidRPr="2BB5E424" w:rsidR="2BB5E424">
              <w:rPr>
                <w:rFonts w:ascii="Calibri" w:hAnsi="Calibri" w:cs="Calibri"/>
              </w:rPr>
              <w:t>March 2020–March 2022</w:t>
            </w:r>
          </w:p>
          <w:p w:rsidRPr="00740017" w:rsidR="003D1B71" w:rsidP="002F0953" w:rsidRDefault="00C43BEC" w14:paraId="4746B560" w14:textId="4D276E6B">
            <w:pPr>
              <w:pStyle w:val="Experience"/>
              <w:rPr>
                <w:rFonts w:ascii="Calibri" w:hAnsi="Calibri" w:cs="Calibri"/>
              </w:rPr>
            </w:pPr>
            <w:r w:rsidRPr="2BB5E424" w:rsidR="2BB5E424">
              <w:rPr>
                <w:rFonts w:ascii="Calibri" w:hAnsi="Calibri" w:cs="Calibri"/>
              </w:rPr>
              <w:t>Delivery Driver</w:t>
            </w:r>
            <w:r w:rsidRPr="2BB5E424" w:rsidR="2BB5E424">
              <w:rPr>
                <w:rFonts w:ascii="Calibri" w:hAnsi="Calibri" w:cs="Calibri"/>
              </w:rPr>
              <w:t xml:space="preserve"> </w:t>
            </w:r>
            <w:r w:rsidRPr="2BB5E424" w:rsidR="2BB5E424">
              <w:rPr>
                <w:rStyle w:val="Strong"/>
                <w:rFonts w:ascii="Calibri" w:hAnsi="Calibri" w:cs="Calibri"/>
              </w:rPr>
              <w:t>•</w:t>
            </w:r>
            <w:r w:rsidRPr="2BB5E424" w:rsidR="2BB5E424">
              <w:rPr>
                <w:rFonts w:ascii="Calibri" w:hAnsi="Calibri" w:cs="Calibri"/>
              </w:rPr>
              <w:t xml:space="preserve"> </w:t>
            </w:r>
            <w:proofErr w:type="spellStart"/>
            <w:r w:rsidRPr="2BB5E424" w:rsidR="2BB5E424">
              <w:rPr>
                <w:rFonts w:ascii="Calibri" w:hAnsi="Calibri" w:cs="Calibri"/>
              </w:rPr>
              <w:t>Doordash</w:t>
            </w:r>
            <w:proofErr w:type="spellEnd"/>
          </w:p>
          <w:p w:rsidR="2BB5E424" w:rsidP="2BB5E424" w:rsidRDefault="2BB5E424" w14:paraId="517B8538" w14:textId="451478F6">
            <w:pPr>
              <w:pStyle w:val="Dates"/>
              <w:rPr>
                <w:rFonts w:ascii="Calibri" w:hAnsi="Calibri" w:cs="Calibri"/>
              </w:rPr>
            </w:pPr>
          </w:p>
          <w:p w:rsidR="2BB5E424" w:rsidP="2BB5E424" w:rsidRDefault="2BB5E424" w14:paraId="617DC8CC" w14:textId="755AB290">
            <w:pPr>
              <w:pStyle w:val="Dates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cs="Calibri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2BB5E424" w:rsidR="2BB5E424">
              <w:rPr>
                <w:rFonts w:ascii="Calibri" w:hAnsi="Calibri" w:cs="Calibri"/>
              </w:rPr>
              <w:t>2017</w:t>
            </w:r>
          </w:p>
          <w:p w:rsidR="2BB5E424" w:rsidP="2BB5E424" w:rsidRDefault="2BB5E424" w14:paraId="177AC727" w14:textId="4E265CF3">
            <w:pPr>
              <w:pStyle w:val="Experience"/>
              <w:rPr>
                <w:rFonts w:ascii="Calibri" w:hAnsi="Calibri" w:cs="Calibri"/>
              </w:rPr>
            </w:pPr>
            <w:r w:rsidRPr="2BB5E424" w:rsidR="2BB5E424">
              <w:rPr>
                <w:rFonts w:ascii="Calibri" w:hAnsi="Calibri" w:cs="Calibri"/>
              </w:rPr>
              <w:t xml:space="preserve">Senior Software Engineer </w:t>
            </w:r>
            <w:r w:rsidRPr="2BB5E424" w:rsidR="2BB5E424">
              <w:rPr>
                <w:rStyle w:val="Strong"/>
                <w:rFonts w:ascii="Calibri" w:hAnsi="Calibri" w:cs="Calibri"/>
              </w:rPr>
              <w:t>•</w:t>
            </w:r>
            <w:r w:rsidRPr="2BB5E424" w:rsidR="2BB5E424">
              <w:rPr>
                <w:rFonts w:ascii="Calibri" w:hAnsi="Calibri" w:cs="Calibri"/>
              </w:rPr>
              <w:t xml:space="preserve"> Art &amp; Logic</w:t>
            </w:r>
          </w:p>
          <w:p w:rsidR="2BB5E424" w:rsidP="2BB5E424" w:rsidRDefault="2BB5E424" w14:paraId="2F074E9A" w14:textId="479E4E16">
            <w:pPr>
              <w:pStyle w:val="Experience"/>
              <w:rPr>
                <w:rFonts w:ascii="Calibri" w:hAnsi="Calibri" w:eastAsia="Calibri" w:cs="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8BE215EC98704BE89BB4BC99C987540A"/>
              </w:placeholder>
              <w:temporary/>
              <w:showingPlcHdr/>
              <w15:appearance w15:val="hidden"/>
            </w:sdtPr>
            <w:sdtEndPr/>
            <w:sdtContent>
              <w:p w:rsidRPr="00E572D6" w:rsidR="003D1B71" w:rsidP="00AC6C7E" w:rsidRDefault="003D1B71" w14:paraId="33343180" w14:textId="77777777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="2BB5E424">
                  <w:rPr/>
                  <w:t>Education</w:t>
                </w:r>
              </w:p>
            </w:sdtContent>
          </w:sdt>
          <w:p w:rsidR="2BB5E424" w:rsidP="2BB5E424" w:rsidRDefault="2BB5E424" w14:paraId="47CD651E" w14:textId="5D9E2FD7">
            <w:pPr>
              <w:pStyle w:val="SchoolName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Times New Roman" w:cs="Calibri"/>
                <w:b w:val="1"/>
                <w:bCs w:val="1"/>
              </w:rPr>
            </w:pPr>
            <w:r w:rsidR="2BB5E424">
              <w:rPr/>
              <w:t>Team Treehouse – Python Development TechDegree</w:t>
            </w:r>
          </w:p>
          <w:p w:rsidR="2BB5E424" w:rsidP="2BB5E424" w:rsidRDefault="2BB5E424" w14:paraId="6F0A1FCA" w14:textId="3C7755E3">
            <w:pPr>
              <w:pStyle w:val="ListBullet"/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2BB5E424" w:rsidR="2BB5E424">
              <w:rPr>
                <w:rFonts w:ascii="Calibri" w:hAnsi="Calibri" w:cs="Calibri"/>
              </w:rPr>
              <w:t>Estimated Graduation March 2022</w:t>
            </w:r>
          </w:p>
          <w:p w:rsidR="002662D8" w:rsidP="002662D8" w:rsidRDefault="002662D8" w14:paraId="19BB6032" w14:textId="4466107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:rsidRPr="00740017" w:rsidR="002662D8" w:rsidP="002662D8" w:rsidRDefault="002662D8" w14:paraId="089A9DA1" w14:textId="3E3F8E5F">
            <w:pPr>
              <w:pStyle w:val="SchoolName"/>
            </w:pPr>
            <w:r>
              <w:t>Bellevue East High School, Bellevue Nebraska</w:t>
            </w:r>
          </w:p>
          <w:p w:rsidR="002662D8" w:rsidP="002662D8" w:rsidRDefault="00073072" w14:paraId="2E9DDBD7" w14:textId="228CDA63">
            <w:pPr>
              <w:pStyle w:val="ListBullet"/>
              <w:rPr>
                <w:rFonts w:ascii="Calibri" w:hAnsi="Calibri" w:cs="Calibri"/>
              </w:rPr>
            </w:pPr>
            <w:r w:rsidRPr="2BB5E424" w:rsidR="2BB5E424">
              <w:rPr>
                <w:rFonts w:ascii="Calibri" w:hAnsi="Calibri" w:cs="Calibri"/>
              </w:rPr>
              <w:t>Class of 2010</w:t>
            </w:r>
          </w:p>
          <w:p w:rsidR="002662D8" w:rsidP="002662D8" w:rsidRDefault="00073072" w14:paraId="7907A357" w14:textId="3D0256A2">
            <w:pPr>
              <w:pStyle w:val="ListBullet"/>
              <w:rPr>
                <w:rFonts w:ascii="Calibri" w:hAnsi="Calibri" w:cs="Calibri"/>
              </w:rPr>
            </w:pPr>
            <w:r w:rsidRPr="2BB5E424" w:rsidR="2BB5E424">
              <w:rPr>
                <w:rFonts w:ascii="Calibri" w:hAnsi="Calibri" w:cs="Calibri"/>
              </w:rPr>
              <w:t>Made Honor Roll both semesters senior year</w:t>
            </w:r>
          </w:p>
          <w:p w:rsidR="00073072" w:rsidP="002662D8" w:rsidRDefault="00E979BC" w14:paraId="1DC25554" w14:textId="28C044F9">
            <w:pPr>
              <w:pStyle w:val="ListBullet"/>
              <w:rPr>
                <w:rFonts w:ascii="Calibri" w:hAnsi="Calibri" w:cs="Calibri"/>
              </w:rPr>
            </w:pPr>
            <w:r w:rsidRPr="2BB5E424" w:rsidR="2BB5E424">
              <w:rPr>
                <w:rFonts w:ascii="Calibri" w:hAnsi="Calibri" w:cs="Calibri"/>
              </w:rPr>
              <w:t>3.3 GPA</w:t>
            </w:r>
          </w:p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3D789B934EC1439E855FDB07FAEF8F53"/>
              </w:placeholder>
              <w:temporary/>
              <w:showingPlcHdr/>
              <w15:appearance w15:val="hidden"/>
            </w:sdtPr>
            <w:sdtEndPr/>
            <w:sdtContent>
              <w:p w:rsidRPr="00E572D6" w:rsidR="003D1B71" w:rsidP="00AC6C7E" w:rsidRDefault="003D1B71" w14:paraId="0B099884" w14:textId="77777777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Communication</w:t>
                </w:r>
              </w:p>
            </w:sdtContent>
          </w:sdt>
          <w:p w:rsidRPr="00740017" w:rsidR="003D1B71" w:rsidP="00AC6C7E" w:rsidRDefault="00ED3E62" w14:paraId="0A2CB322" w14:textId="3FFD7C03">
            <w:pPr>
              <w:rPr>
                <w:rFonts w:ascii="Calibri" w:hAnsi="Calibri" w:cs="Calibri"/>
              </w:rPr>
            </w:pPr>
            <w:r w:rsidRPr="2BB5E424" w:rsidR="2BB5E424">
              <w:rPr>
                <w:rFonts w:ascii="Calibri" w:hAnsi="Calibri" w:cs="Calibri"/>
              </w:rPr>
              <w:t>Good listener, strong reading comprehension skills, friendly personality, professional attitude</w:t>
            </w:r>
            <w:r w:rsidRPr="2BB5E424" w:rsidR="2BB5E424">
              <w:rPr>
                <w:rFonts w:ascii="Calibri" w:hAnsi="Calibri" w:cs="Calibri"/>
              </w:rPr>
              <w:t>, punctual and organized</w:t>
            </w:r>
          </w:p>
          <w:p w:rsidRPr="00627958" w:rsidR="003D1B71" w:rsidP="00627958" w:rsidRDefault="000C3DE0" w14:paraId="45438FE6" w14:textId="23BB0A83">
            <w:pPr>
              <w:pStyle w:val="Heading2"/>
              <w:rPr>
                <w:rFonts w:ascii="Calibri" w:hAnsi="Calibri" w:cs="Calibri"/>
                <w:color w:val="0072C7"/>
              </w:rPr>
            </w:pPr>
            <w:sdt>
              <w:sdtPr>
                <w:rPr>
                  <w:rFonts w:ascii="Calibri" w:hAnsi="Calibri" w:cs="Calibri"/>
                  <w:color w:val="0072C7"/>
                </w:rPr>
                <w:id w:val="1374043770"/>
                <w:placeholder>
                  <w:docPart w:val="4D3BFD9697D84E788D2E195822194A21"/>
                </w:placeholder>
                <w:temporary/>
                <w:showingPlcHdr/>
                <w15:appearance w15:val="hidden"/>
              </w:sdtPr>
              <w:sdtEndPr/>
              <w:sdtContent>
                <w:r w:rsidRPr="00AC6C7E" w:rsidR="003D1B71">
                  <w:t>References</w:t>
                </w:r>
              </w:sdtContent>
            </w:sdt>
            <w:r w:rsidR="00627958">
              <w:rPr>
                <w:rFonts w:ascii="Calibri" w:hAnsi="Calibri" w:cs="Calibri"/>
                <w:color w:val="0072C7"/>
              </w:rPr>
              <w:t xml:space="preserve"> Available Upon Request</w:t>
            </w:r>
          </w:p>
        </w:tc>
      </w:tr>
      <w:tr w:rsidR="003D1B71" w:rsidTr="2BB5E424" w14:paraId="3F22FFBE" w14:textId="77777777">
        <w:trPr>
          <w:trHeight w:val="1164"/>
        </w:trPr>
        <w:tc>
          <w:tcPr>
            <w:tcW w:w="720" w:type="dxa"/>
            <w:tcMar/>
          </w:tcPr>
          <w:p w:rsidRPr="0056708E" w:rsidR="003D1B71" w:rsidRDefault="003D1B71" w14:paraId="73193D92" w14:textId="77777777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  <w:tcMar/>
          </w:tcPr>
          <w:p w:rsidRPr="0056708E" w:rsidR="003D1B71" w:rsidRDefault="003D1B71" w14:paraId="2A5BFB1C" w14:textId="77777777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  <w:tcMar/>
          </w:tcPr>
          <w:p w:rsidR="003D1B71" w:rsidP="00590471" w:rsidRDefault="003D1B71" w14:paraId="25BD1865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Mar/>
          </w:tcPr>
          <w:p w:rsidRPr="00590471" w:rsidR="003D1B71" w:rsidP="00222466" w:rsidRDefault="003D1B71" w14:paraId="625DAF82" w14:textId="77777777"/>
        </w:tc>
      </w:tr>
      <w:tr w:rsidR="003D1B71" w:rsidTr="2BB5E424" w14:paraId="248A5365" w14:textId="77777777">
        <w:trPr>
          <w:trHeight w:val="543"/>
        </w:trPr>
        <w:tc>
          <w:tcPr>
            <w:tcW w:w="720" w:type="dxa"/>
            <w:tcMar/>
          </w:tcPr>
          <w:p w:rsidR="003D1B71" w:rsidP="006D79A8" w:rsidRDefault="003D1B71" w14:paraId="3CB9FCFB" w14:textId="7777777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Pr="00376291" w:rsidR="003D1B71" w:rsidP="006D79A8" w:rsidRDefault="003D1B71" w14:paraId="462B04AC" w14:textId="77777777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20BFA0" wp14:editId="616448C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" style="width:26.55pt;height:26.25pt;mso-position-horizontal-relative:char;mso-position-vertical-relative:line" alt="gps icon" coordsize="337185,333375" o:spid="_x0000_s1026" w14:anchorId="458A79A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style="position:absolute;width:337185;height:333375;visibility:visible;mso-wrap-style:square;v-text-anchor:middle" coordsize="2647519,2612594" o:spid="_x0000_s1027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Picture 23" style="position:absolute;left:91440;top:68580;width:151765;height:202565;visibility:visible;mso-wrap-style:square" alt="GPS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o:title="GPS icon" r:id="rId13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tcMar/>
            <w:vAlign w:val="center"/>
          </w:tcPr>
          <w:p w:rsidRPr="00380FD1" w:rsidR="003D1B71" w:rsidP="00380FD1" w:rsidRDefault="008D4D8B" w14:paraId="7B5F0C01" w14:textId="54A988D8">
            <w:pPr>
              <w:pStyle w:val="Information"/>
            </w:pPr>
            <w:r w:rsidR="2BB5E424">
              <w:rPr/>
              <w:t>418 S 38</w:t>
            </w:r>
            <w:r w:rsidRPr="2BB5E424" w:rsidR="2BB5E424">
              <w:rPr>
                <w:vertAlign w:val="superscript"/>
              </w:rPr>
              <w:t>th</w:t>
            </w:r>
            <w:r w:rsidR="2BB5E424">
              <w:rPr/>
              <w:t xml:space="preserve"> Ave Apt 30</w:t>
            </w:r>
          </w:p>
          <w:p w:rsidRPr="00380FD1" w:rsidR="003D1B71" w:rsidP="00380FD1" w:rsidRDefault="008D4D8B" w14:paraId="085C742F" w14:textId="205E0194">
            <w:pPr>
              <w:pStyle w:val="Information"/>
            </w:pPr>
            <w:r w:rsidR="2BB5E424">
              <w:rPr/>
              <w:t>Omaha, NE 68131</w:t>
            </w:r>
          </w:p>
        </w:tc>
        <w:tc>
          <w:tcPr>
            <w:tcW w:w="423" w:type="dxa"/>
            <w:vMerge/>
            <w:tcMar/>
          </w:tcPr>
          <w:p w:rsidR="003D1B71" w:rsidP="00590471" w:rsidRDefault="003D1B71" w14:paraId="5DE1DF40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Mar/>
          </w:tcPr>
          <w:p w:rsidR="003D1B71" w:rsidP="005801E5" w:rsidRDefault="003D1B71" w14:paraId="3D3E9296" w14:textId="77777777">
            <w:pPr>
              <w:pStyle w:val="Heading1"/>
            </w:pPr>
          </w:p>
        </w:tc>
      </w:tr>
      <w:tr w:rsidR="003D1B71" w:rsidTr="2BB5E424" w14:paraId="372F8D5C" w14:textId="77777777">
        <w:trPr>
          <w:trHeight w:val="183"/>
        </w:trPr>
        <w:tc>
          <w:tcPr>
            <w:tcW w:w="720" w:type="dxa"/>
            <w:tcMar/>
          </w:tcPr>
          <w:p w:rsidRPr="00376291" w:rsidR="003D1B71" w:rsidP="00222466" w:rsidRDefault="003D1B71" w14:paraId="69AE076E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tcMar/>
            <w:vAlign w:val="center"/>
          </w:tcPr>
          <w:p w:rsidRPr="00376291" w:rsidR="003D1B71" w:rsidP="00222466" w:rsidRDefault="003D1B71" w14:paraId="545FFA93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Mar/>
          </w:tcPr>
          <w:p w:rsidR="003D1B71" w:rsidP="00590471" w:rsidRDefault="003D1B71" w14:paraId="011CBDA9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Mar/>
          </w:tcPr>
          <w:p w:rsidR="003D1B71" w:rsidP="005801E5" w:rsidRDefault="003D1B71" w14:paraId="46A4B138" w14:textId="77777777">
            <w:pPr>
              <w:pStyle w:val="Heading1"/>
            </w:pPr>
          </w:p>
        </w:tc>
      </w:tr>
      <w:tr w:rsidR="003D1B71" w:rsidTr="2BB5E424" w14:paraId="2A709100" w14:textId="77777777">
        <w:trPr>
          <w:trHeight w:val="624"/>
        </w:trPr>
        <w:tc>
          <w:tcPr>
            <w:tcW w:w="720" w:type="dxa"/>
            <w:tcMar/>
          </w:tcPr>
          <w:p w:rsidR="003D1B71" w:rsidP="006D79A8" w:rsidRDefault="003D1B71" w14:paraId="364EC376" w14:textId="7777777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Pr="00376291" w:rsidR="003D1B71" w:rsidP="006D79A8" w:rsidRDefault="003D1B71" w14:paraId="06AD52D3" w14:textId="7777777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4994B2" wp14:editId="24DA61A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" style="width:26.6pt;height:26.55pt;mso-position-horizontal-relative:char;mso-position-vertical-relative:line" alt="phone icon" coordsize="337820,337185" o:spid="_x0000_s1026" w14:anchorId="0F914FC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style="position:absolute;width:337820;height:337185;visibility:visible;mso-wrap-style:square;v-text-anchor:middle" coordsize="2517880,2514600" o:spid="_x0000_s1027" fillcolor="#0072c7 [3205]" stroked="f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style="position:absolute;left:83820;top:83820;width:164465;height:164465;visibility:visible;mso-wrap-style:square" alt="Phone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o:title="Phone icon" r:id="rId15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tcMar/>
            <w:vAlign w:val="center"/>
          </w:tcPr>
          <w:p w:rsidRPr="00380FD1" w:rsidR="003D1B71" w:rsidP="00380FD1" w:rsidRDefault="008D4D8B" w14:paraId="424F0AAC" w14:textId="316BF4FF">
            <w:pPr>
              <w:pStyle w:val="Information"/>
            </w:pPr>
            <w:r>
              <w:t>402-965-1678</w:t>
            </w:r>
          </w:p>
        </w:tc>
        <w:tc>
          <w:tcPr>
            <w:tcW w:w="423" w:type="dxa"/>
            <w:vMerge/>
            <w:tcMar/>
          </w:tcPr>
          <w:p w:rsidR="003D1B71" w:rsidP="00590471" w:rsidRDefault="003D1B71" w14:paraId="6D592DCA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Mar/>
          </w:tcPr>
          <w:p w:rsidR="003D1B71" w:rsidP="005801E5" w:rsidRDefault="003D1B71" w14:paraId="113E9F43" w14:textId="77777777">
            <w:pPr>
              <w:pStyle w:val="Heading1"/>
            </w:pPr>
          </w:p>
        </w:tc>
      </w:tr>
      <w:tr w:rsidR="003D1B71" w:rsidTr="2BB5E424" w14:paraId="7B732648" w14:textId="77777777">
        <w:trPr>
          <w:trHeight w:val="183"/>
        </w:trPr>
        <w:tc>
          <w:tcPr>
            <w:tcW w:w="720" w:type="dxa"/>
            <w:tcMar/>
          </w:tcPr>
          <w:p w:rsidRPr="00376291" w:rsidR="003D1B71" w:rsidP="00B6466C" w:rsidRDefault="003D1B71" w14:paraId="3B7787AA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tcMar/>
            <w:vAlign w:val="center"/>
          </w:tcPr>
          <w:p w:rsidRPr="00376291" w:rsidR="003D1B71" w:rsidP="00B6466C" w:rsidRDefault="003D1B71" w14:paraId="739C565A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Mar/>
          </w:tcPr>
          <w:p w:rsidR="003D1B71" w:rsidP="00590471" w:rsidRDefault="003D1B71" w14:paraId="4FA9B37B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Mar/>
          </w:tcPr>
          <w:p w:rsidR="003D1B71" w:rsidP="005801E5" w:rsidRDefault="003D1B71" w14:paraId="3C574808" w14:textId="77777777">
            <w:pPr>
              <w:pStyle w:val="Heading1"/>
            </w:pPr>
          </w:p>
        </w:tc>
      </w:tr>
      <w:tr w:rsidR="003D1B71" w:rsidTr="2BB5E424" w14:paraId="2C255875" w14:textId="77777777">
        <w:trPr>
          <w:trHeight w:val="633"/>
        </w:trPr>
        <w:tc>
          <w:tcPr>
            <w:tcW w:w="720" w:type="dxa"/>
            <w:tcMar/>
          </w:tcPr>
          <w:p w:rsidR="003D1B71" w:rsidP="006D79A8" w:rsidRDefault="003D1B71" w14:paraId="0B908E06" w14:textId="7777777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Pr="00376291" w:rsidR="003D1B71" w:rsidP="006D79A8" w:rsidRDefault="003D1B71" w14:paraId="43A52504" w14:textId="7777777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8E14092" wp14:editId="2477196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" style="width:26.65pt;height:27.25pt;mso-position-horizontal-relative:char;mso-position-vertical-relative:line" alt="email icon" coordsize="338455,346075" o:spid="_x0000_s1026" w14:anchorId="0309B0C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style="position:absolute;width:338455;height:346075;visibility:visible;mso-wrap-style:square;v-text-anchor:middle" coordsize="2731203,2794134" o:spid="_x0000_s1027" fillcolor="#666 [3207]" stroked="f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style="position:absolute;left:83820;top:91440;width:164465;height:164465;visibility:visible;mso-wrap-style:square" alt="Email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o:title="Email icon" r:id="rId1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tcMar/>
            <w:vAlign w:val="center"/>
          </w:tcPr>
          <w:p w:rsidRPr="00380FD1" w:rsidR="003D1B71" w:rsidP="2BB5E424" w:rsidRDefault="008D4D8B" w14:paraId="3189E412" w14:textId="01B2B2A6">
            <w:pPr>
              <w:pStyle w:val="Information"/>
              <w:bidi w:val="0"/>
              <w:spacing w:before="4" w:beforeAutospacing="off" w:after="0" w:afterAutospacing="off" w:line="259" w:lineRule="auto"/>
              <w:ind w:left="0" w:right="0"/>
              <w:jc w:val="left"/>
              <w:rPr>
                <w:color w:val="666666" w:themeColor="accent4" w:themeTint="FF" w:themeShade="FF"/>
                <w:sz w:val="20"/>
                <w:szCs w:val="20"/>
              </w:rPr>
            </w:pPr>
            <w:r w:rsidR="2BB5E424">
              <w:rPr/>
              <w:t>reneebrinkman91@gmail.com</w:t>
            </w:r>
          </w:p>
        </w:tc>
        <w:tc>
          <w:tcPr>
            <w:tcW w:w="423" w:type="dxa"/>
            <w:vMerge/>
            <w:tcMar/>
          </w:tcPr>
          <w:p w:rsidR="003D1B71" w:rsidP="00590471" w:rsidRDefault="003D1B71" w14:paraId="11FF434F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Mar/>
          </w:tcPr>
          <w:p w:rsidR="003D1B71" w:rsidP="005801E5" w:rsidRDefault="003D1B71" w14:paraId="08C5ED18" w14:textId="77777777">
            <w:pPr>
              <w:pStyle w:val="Heading1"/>
            </w:pPr>
          </w:p>
        </w:tc>
      </w:tr>
      <w:tr w:rsidR="003D1B71" w:rsidTr="2BB5E424" w14:paraId="185EEE47" w14:textId="77777777">
        <w:trPr>
          <w:trHeight w:val="174"/>
        </w:trPr>
        <w:tc>
          <w:tcPr>
            <w:tcW w:w="720" w:type="dxa"/>
            <w:tcMar/>
          </w:tcPr>
          <w:p w:rsidRPr="00376291" w:rsidR="003D1B71" w:rsidP="00B6466C" w:rsidRDefault="003D1B71" w14:paraId="2FBF56D3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tcMar/>
            <w:vAlign w:val="center"/>
          </w:tcPr>
          <w:p w:rsidRPr="00376291" w:rsidR="003D1B71" w:rsidP="00B6466C" w:rsidRDefault="003D1B71" w14:paraId="5A7299B8" w14:textId="77777777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Mar/>
          </w:tcPr>
          <w:p w:rsidR="003D1B71" w:rsidP="00590471" w:rsidRDefault="003D1B71" w14:paraId="7980031A" w14:textId="7777777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Mar/>
          </w:tcPr>
          <w:p w:rsidR="003D1B71" w:rsidP="005801E5" w:rsidRDefault="003D1B71" w14:paraId="3F0405CA" w14:textId="77777777">
            <w:pPr>
              <w:pStyle w:val="Heading1"/>
            </w:pPr>
          </w:p>
        </w:tc>
      </w:tr>
      <w:tr w:rsidR="003D1B71" w:rsidTr="2BB5E424" w14:paraId="69C849CB" w14:textId="77777777">
        <w:trPr>
          <w:trHeight w:val="633"/>
        </w:trPr>
        <w:tc>
          <w:tcPr>
            <w:tcW w:w="720" w:type="dxa"/>
            <w:tcMar/>
          </w:tcPr>
          <w:p w:rsidR="003D1B71" w:rsidP="006D79A8" w:rsidRDefault="003D1B71" w14:paraId="0CE7CFBF" w14:textId="77777777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Pr="00376291" w:rsidR="003D1B71" w:rsidP="006D79A8" w:rsidRDefault="003D1B71" w14:paraId="34197D79" w14:textId="7777777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1546C7" wp14:editId="3348FE0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" style="width:26.65pt;height:27.25pt;mso-position-horizontal-relative:char;mso-position-vertical-relative:line" alt="website icon" coordsize="338455,346075" o:spid="_x0000_s1026" w14:anchorId="53D98EA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style="position:absolute;width:338455;height:346075;visibility:visible;mso-wrap-style:square;v-text-anchor:middle" coordsize="2731203,2794134" o:spid="_x0000_s1027" fillcolor="#0d1d51 [3206]" stroked="f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style="position:absolute;left:83820;top:91440;width:164465;height:164465;visibility:visible;mso-wrap-style:square" alt="website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o:title="website icon" r:id="rId19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tcMar/>
            <w:vAlign w:val="center"/>
          </w:tcPr>
          <w:p w:rsidRPr="00380FD1" w:rsidR="003D1B71" w:rsidP="00380FD1" w:rsidRDefault="00C43BEC" w14:paraId="50EF4F71" w14:textId="712173AB">
            <w:pPr>
              <w:pStyle w:val="Information"/>
            </w:pPr>
            <w:r>
              <w:t>reneeverse.com</w:t>
            </w:r>
          </w:p>
        </w:tc>
        <w:tc>
          <w:tcPr>
            <w:tcW w:w="423" w:type="dxa"/>
            <w:vMerge/>
            <w:tcMar/>
          </w:tcPr>
          <w:p w:rsidR="003D1B71" w:rsidP="00A14C79" w:rsidRDefault="003D1B71" w14:paraId="07C77CA5" w14:textId="7777777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Mar/>
          </w:tcPr>
          <w:p w:rsidR="003D1B71" w:rsidP="005801E5" w:rsidRDefault="003D1B71" w14:paraId="0B056A36" w14:textId="77777777">
            <w:pPr>
              <w:pStyle w:val="Heading1"/>
            </w:pPr>
          </w:p>
        </w:tc>
      </w:tr>
      <w:tr w:rsidR="003D1B71" w:rsidTr="2BB5E424" w14:paraId="7125746A" w14:textId="77777777">
        <w:trPr>
          <w:trHeight w:val="2448"/>
        </w:trPr>
        <w:tc>
          <w:tcPr>
            <w:tcW w:w="720" w:type="dxa"/>
            <w:tcMar/>
          </w:tcPr>
          <w:p w:rsidRPr="0056708E" w:rsidR="003D1B71" w:rsidP="00222466" w:rsidRDefault="003D1B71" w14:paraId="43C3E915" w14:textId="77777777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  <w:tcMar/>
          </w:tcPr>
          <w:p w:rsidRPr="0056708E" w:rsidR="003D1B71" w:rsidP="00222466" w:rsidRDefault="003D1B71" w14:paraId="4DD19987" w14:textId="77777777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tcMar/>
          </w:tcPr>
          <w:p w:rsidR="003D1B71" w:rsidP="00222466" w:rsidRDefault="003D1B71" w14:paraId="7CFBB425" w14:textId="77777777"/>
        </w:tc>
        <w:tc>
          <w:tcPr>
            <w:tcW w:w="6607" w:type="dxa"/>
            <w:vMerge/>
            <w:tcMar/>
          </w:tcPr>
          <w:p w:rsidR="003D1B71" w:rsidP="00222466" w:rsidRDefault="003D1B71" w14:paraId="5F3AE30E" w14:textId="77777777"/>
        </w:tc>
      </w:tr>
    </w:tbl>
    <w:p w:rsidRPr="00CE1E3D" w:rsidR="007F5B63" w:rsidP="006D79A8" w:rsidRDefault="007F5B63" w14:paraId="44EFE8AA" w14:textId="77777777">
      <w:pPr>
        <w:pStyle w:val="BodyText"/>
      </w:pPr>
    </w:p>
    <w:sectPr w:rsidRPr="00CE1E3D" w:rsidR="007F5B63" w:rsidSect="003D1B71">
      <w:headerReference w:type="default" r:id="rId20"/>
      <w:type w:val="continuous"/>
      <w:pgSz w:w="12240" w:h="15840" w:orient="portrait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0F61" w:rsidP="00590471" w:rsidRDefault="007A0F61" w14:paraId="5E8A1C90" w14:textId="77777777">
      <w:r>
        <w:separator/>
      </w:r>
    </w:p>
  </w:endnote>
  <w:endnote w:type="continuationSeparator" w:id="0">
    <w:p w:rsidR="007A0F61" w:rsidP="00590471" w:rsidRDefault="007A0F61" w14:paraId="2D09820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0F61" w:rsidP="00590471" w:rsidRDefault="007A0F61" w14:paraId="12466C86" w14:textId="77777777">
      <w:r>
        <w:separator/>
      </w:r>
    </w:p>
  </w:footnote>
  <w:footnote w:type="continuationSeparator" w:id="0">
    <w:p w:rsidR="007A0F61" w:rsidP="00590471" w:rsidRDefault="007A0F61" w14:paraId="4041D23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a16="http://schemas.microsoft.com/office/drawing/2014/main" mc:Ignorable="w14 w15 w16se w16cid w16 w16cex w16sdtdh wp14">
  <w:p w:rsidR="00590471" w:rsidP="00060042" w:rsidRDefault="00310F17" w14:paraId="6454A0DE" w14:textId="77777777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9C72277" wp14:editId="3D80273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6" style="position:absolute;margin-left:-126.9pt;margin-top:-36pt;width:683.95pt;height:830.55pt;z-index:251657216" alt="&quot;&quot;" coordsize="86864,105479" coordorigin=",-2286" o:spid="_x0000_s1026" w14:anchorId="2BEA5A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style="position:absolute;top:1981;width:40640;height:38195" coordsize="40644,40105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style="position:absolute;width:40644;height:40105;rotation:180;flip:x;visibility:visible;mso-wrap-style:square;v-text-anchor:middle" coordsize="2647519,2612594" o:spid="_x0000_s1028" fillcolor="white [3212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>
                  <v:fill type="gradientRadial" color2="#0072c7 [3205]" focus="100%" focussize="" focusposition="1" o:opacity2="24248f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style="position:absolute;left:2909;top:4364;width:32264;height:31839;visibility:visible;mso-wrap-style:square;v-text-anchor:middle" coordsize="2647519,2612594" o:spid="_x0000_s1029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style="position:absolute;left:9140;top:-2286;width:77724;height:2624;visibility:visible;mso-wrap-style:square;v-text-anchor:middle" o:spid="_x0000_s1030" fillcolor="#2c567a [3204]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/>
              <v:group id="Group 12" style="position:absolute;left:27203;top:7696;width:59464;height:95497" coordsize="48666,78166" coordorigin="-26637,-52836" o:spid="_x0000_s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style="position:absolute;left:-27;top:5584;width:22055;height:19745;rotation:180;flip:x y;visibility:visible;mso-wrap-style:square;v-text-anchor:middle" coordsize="2647519,2612594" o:spid="_x0000_s1032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>
                  <v:fill type="gradientRadial" opacity="11796f" color2="#0072c7 [3205]" focus="100%" focussize="" focusposition="1" o:opacity2="13107f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3918;top:8849;width:16843;height:15090;rotation:180;visibility:visible;mso-wrap-style:square;v-text-anchor:middle" coordsize="2647519,2612594" o:spid="_x0000_s1033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12053;top:5196;width:7689;height:7590;rotation:180;flip:x y;visibility:visible;mso-wrap-style:square;v-text-anchor:middle" coordsize="2647519,2612594" o:spid="_x0000_s1034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-2182;top:13957;width:4497;height:4440;rotation:180;flip:x y;visibility:visible;mso-wrap-style:square;v-text-anchor:middle" coordsize="2647519,2612594" o:spid="_x0000_s1035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-26637;top:-52836;width:4498;height:4439;rotation:180;flip:x y;visibility:visible;mso-wrap-style:square;v-text-anchor:middle" coordsize="2647519,2612594" o:spid="_x0000_s1036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5966;top:4616;width:2809;height:2773;rotation:180;flip:x y;visibility:visible;mso-wrap-style:square;v-text-anchor:middle" coordsize="2647519,2612594" o:spid="_x0000_s1037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060042" w:rsid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61"/>
    <w:rsid w:val="00060042"/>
    <w:rsid w:val="00073072"/>
    <w:rsid w:val="00082900"/>
    <w:rsid w:val="0008685D"/>
    <w:rsid w:val="00090860"/>
    <w:rsid w:val="000C3DE0"/>
    <w:rsid w:val="00112FD7"/>
    <w:rsid w:val="00150ABD"/>
    <w:rsid w:val="001946FC"/>
    <w:rsid w:val="00222466"/>
    <w:rsid w:val="0024753C"/>
    <w:rsid w:val="00257654"/>
    <w:rsid w:val="002662D8"/>
    <w:rsid w:val="00276026"/>
    <w:rsid w:val="002B4549"/>
    <w:rsid w:val="002F0953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14D51"/>
    <w:rsid w:val="0062695A"/>
    <w:rsid w:val="00627958"/>
    <w:rsid w:val="00653E17"/>
    <w:rsid w:val="006A08E8"/>
    <w:rsid w:val="006D79A8"/>
    <w:rsid w:val="0072353B"/>
    <w:rsid w:val="007575B6"/>
    <w:rsid w:val="007861F9"/>
    <w:rsid w:val="007A0F61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D4D8B"/>
    <w:rsid w:val="00912DC8"/>
    <w:rsid w:val="009475DC"/>
    <w:rsid w:val="00967B93"/>
    <w:rsid w:val="009863C9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43BEC"/>
    <w:rsid w:val="00CE1E3D"/>
    <w:rsid w:val="00D03ECC"/>
    <w:rsid w:val="00D053FA"/>
    <w:rsid w:val="00DC3F0A"/>
    <w:rsid w:val="00DD1865"/>
    <w:rsid w:val="00E26AED"/>
    <w:rsid w:val="00E73AB8"/>
    <w:rsid w:val="00E90A60"/>
    <w:rsid w:val="00E979BC"/>
    <w:rsid w:val="00ED3E62"/>
    <w:rsid w:val="00ED47F7"/>
    <w:rsid w:val="00EE7E09"/>
    <w:rsid w:val="00F0223C"/>
    <w:rsid w:val="00F3235D"/>
    <w:rsid w:val="00F32393"/>
    <w:rsid w:val="00F33802"/>
    <w:rsid w:val="00F878BD"/>
    <w:rsid w:val="00FE7401"/>
    <w:rsid w:val="2BB5E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AAB6AE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eastAsia="Times New Roman" w:cs="Times New Roman" w:asciiTheme="minorHAnsi" w:hAnsiTheme="minorHAns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cs="Georgia" w:asciiTheme="majorHAnsi" w:hAnsiTheme="majorHAnsi"/>
      <w:b/>
      <w:bCs/>
      <w:color w:val="0072C7" w:themeColor="accent2"/>
      <w:sz w:val="24"/>
      <w:szCs w:val="20"/>
      <w:u w:val="singl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styleId="BodyTextChar" w:customStyle="1">
    <w:name w:val="Body Text Char"/>
    <w:basedOn w:val="DefaultParagraphFont"/>
    <w:link w:val="BodyText"/>
    <w:uiPriority w:val="1"/>
    <w:semiHidden/>
    <w:rsid w:val="00EE7E09"/>
    <w:rPr>
      <w:rFonts w:cs="Georgia" w:asciiTheme="minorHAnsi" w:hAnsiTheme="minorHAnsi"/>
    </w:rPr>
  </w:style>
  <w:style w:type="character" w:styleId="Heading1Char" w:customStyle="1">
    <w:name w:val="Heading 1 Char"/>
    <w:basedOn w:val="DefaultParagraphFont"/>
    <w:link w:val="Heading1"/>
    <w:uiPriority w:val="9"/>
    <w:rsid w:val="00310F17"/>
    <w:rPr>
      <w:rFonts w:cs="Georgia" w:asciiTheme="majorHAnsi" w:hAnsiTheme="majorHAnsi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TableParagraph" w:customStyle="1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styleId="TitleChar" w:customStyle="1">
    <w:name w:val="Title Char"/>
    <w:basedOn w:val="DefaultParagraphFont"/>
    <w:link w:val="Title"/>
    <w:uiPriority w:val="10"/>
    <w:rsid w:val="00310F17"/>
    <w:rPr>
      <w:rFonts w:cs="Georgia" w:asciiTheme="majorHAnsi" w:hAnsiTheme="majorHAnsi"/>
      <w:b/>
      <w:bCs/>
      <w:color w:val="2C567A" w:themeColor="accent1"/>
      <w:sz w:val="48"/>
      <w:szCs w:val="42"/>
    </w:rPr>
  </w:style>
  <w:style w:type="paragraph" w:styleId="Information" w:customStyle="1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styleId="Dates" w:customStyle="1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styleId="DateChar" w:customStyle="1">
    <w:name w:val="Date Char"/>
    <w:basedOn w:val="DefaultParagraphFont"/>
    <w:link w:val="Date"/>
    <w:uiPriority w:val="99"/>
    <w:rsid w:val="00222466"/>
    <w:rPr>
      <w:rFonts w:cs="Georgia" w:asciiTheme="minorHAnsi" w:hAnsiTheme="minorHAnsi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styleId="Heading2Char" w:customStyle="1">
    <w:name w:val="Heading 2 Char"/>
    <w:basedOn w:val="DefaultParagraphFont"/>
    <w:link w:val="Heading2"/>
    <w:uiPriority w:val="9"/>
    <w:rsid w:val="00AC6C7E"/>
    <w:rPr>
      <w:rFonts w:cs="Georgia" w:asciiTheme="majorHAnsi" w:hAnsiTheme="majorHAnsi"/>
      <w:b/>
      <w:bCs/>
      <w:color w:val="0072C7" w:themeColor="accent2"/>
      <w:sz w:val="24"/>
      <w:szCs w:val="20"/>
      <w:u w:val="single"/>
    </w:rPr>
  </w:style>
  <w:style w:type="paragraph" w:styleId="Experience" w:customStyle="1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styleId="SchoolName" w:customStyle="1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theme" Target="theme/theme1.xml" Id="rId23" /><Relationship Type="http://schemas.openxmlformats.org/officeDocument/2006/relationships/image" Target="media/image1.jp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glossaryDocument" Target="glossary/document.xml" Id="rId22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e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320773A14B4C1B8854EB40E474A2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83883-F14D-4ED4-9A26-A0EB0F0F8668}"/>
      </w:docPartPr>
      <w:docPartBody>
        <w:p w:rsidR="00000000" w:rsidRDefault="001237F4">
          <w:pPr>
            <w:pStyle w:val="44320773A14B4C1B8854EB40E474A2D3"/>
          </w:pPr>
          <w:r w:rsidRPr="00AC6C7E">
            <w:t>Experience</w:t>
          </w:r>
        </w:p>
      </w:docPartBody>
    </w:docPart>
    <w:docPart>
      <w:docPartPr>
        <w:name w:val="8BE215EC98704BE89BB4BC99C98754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692B9F-77D2-48BD-9DCC-2956B1E44595}"/>
      </w:docPartPr>
      <w:docPartBody>
        <w:p w:rsidR="00000000" w:rsidRDefault="001237F4">
          <w:pPr>
            <w:pStyle w:val="8BE215EC98704BE89BB4BC99C987540A"/>
          </w:pPr>
          <w:r w:rsidRPr="00AC6C7E">
            <w:t>Education</w:t>
          </w:r>
        </w:p>
      </w:docPartBody>
    </w:docPart>
    <w:docPart>
      <w:docPartPr>
        <w:name w:val="3D789B934EC1439E855FDB07FAEF8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31CD3-CEB6-4A0B-A26D-ABCF5890A37C}"/>
      </w:docPartPr>
      <w:docPartBody>
        <w:p w:rsidR="00000000" w:rsidRDefault="001237F4">
          <w:pPr>
            <w:pStyle w:val="3D789B934EC1439E855FDB07FAEF8F53"/>
          </w:pPr>
          <w:r w:rsidRPr="00AC6C7E">
            <w:t>Communication</w:t>
          </w:r>
        </w:p>
      </w:docPartBody>
    </w:docPart>
    <w:docPart>
      <w:docPartPr>
        <w:name w:val="3A3028378C2740578D2D16BE68F1D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CFA1C-1048-476F-91DD-91234B482645}"/>
      </w:docPartPr>
      <w:docPartBody>
        <w:p w:rsidR="00000000" w:rsidRDefault="001237F4">
          <w:pPr>
            <w:pStyle w:val="3A3028378C2740578D2D16BE68F1DCCB"/>
          </w:pPr>
          <w:r w:rsidRPr="00AC6C7E">
            <w:t>Leadership</w:t>
          </w:r>
        </w:p>
      </w:docPartBody>
    </w:docPart>
    <w:docPart>
      <w:docPartPr>
        <w:name w:val="4D3BFD9697D84E788D2E195822194A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55CD36-C1EC-4C0D-BB34-6C071BA5D4D2}"/>
      </w:docPartPr>
      <w:docPartBody>
        <w:p w:rsidR="00000000" w:rsidRDefault="001237F4">
          <w:pPr>
            <w:pStyle w:val="4D3BFD9697D84E788D2E195822194A21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205EE1CAB9442FA332EE0989A303F8">
    <w:name w:val="AE205EE1CAB9442FA332EE0989A303F8"/>
  </w:style>
  <w:style w:type="paragraph" w:customStyle="1" w:styleId="30B4DDC1BD6741BD98069A1E3BE54F83">
    <w:name w:val="30B4DDC1BD6741BD98069A1E3BE54F83"/>
  </w:style>
  <w:style w:type="paragraph" w:customStyle="1" w:styleId="44320773A14B4C1B8854EB40E474A2D3">
    <w:name w:val="44320773A14B4C1B8854EB40E474A2D3"/>
  </w:style>
  <w:style w:type="paragraph" w:customStyle="1" w:styleId="76588FEEA7FD48DDB51112F0A0B1E2E6">
    <w:name w:val="76588FEEA7FD48DDB51112F0A0B1E2E6"/>
  </w:style>
  <w:style w:type="paragraph" w:customStyle="1" w:styleId="6A39800FC1244BB1B64D5E60765E550D">
    <w:name w:val="6A39800FC1244BB1B64D5E60765E550D"/>
  </w:style>
  <w:style w:type="paragraph" w:customStyle="1" w:styleId="17306406DF6B4E9FA9CC8DC5A2CE71D3">
    <w:name w:val="17306406DF6B4E9FA9CC8DC5A2CE71D3"/>
  </w:style>
  <w:style w:type="paragraph" w:customStyle="1" w:styleId="BD737D49B1CE48E4963D68E9A9CC03CA">
    <w:name w:val="BD737D49B1CE48E4963D68E9A9CC03CA"/>
  </w:style>
  <w:style w:type="paragraph" w:customStyle="1" w:styleId="2D2D0B1A158E4A09A70FF6D7C29402F9">
    <w:name w:val="2D2D0B1A158E4A09A70FF6D7C29402F9"/>
  </w:style>
  <w:style w:type="paragraph" w:customStyle="1" w:styleId="D99C545044624918A8C63DF4BCC8C212">
    <w:name w:val="D99C545044624918A8C63DF4BCC8C212"/>
  </w:style>
  <w:style w:type="paragraph" w:customStyle="1" w:styleId="135A1ADEB6274C0E968A5D3998AC37A2">
    <w:name w:val="135A1ADEB6274C0E968A5D3998AC37A2"/>
  </w:style>
  <w:style w:type="paragraph" w:customStyle="1" w:styleId="4242450A7B7044A68D63443FFA2E3A6D">
    <w:name w:val="4242450A7B7044A68D63443FFA2E3A6D"/>
  </w:style>
  <w:style w:type="paragraph" w:customStyle="1" w:styleId="FD8C2FFEBC1D42C3A61CBAC183C39466">
    <w:name w:val="FD8C2FFEBC1D42C3A61CBAC183C39466"/>
  </w:style>
  <w:style w:type="paragraph" w:customStyle="1" w:styleId="DD4EE86DAE4048CBBD2378478321386C">
    <w:name w:val="DD4EE86DAE4048CBBD2378478321386C"/>
  </w:style>
  <w:style w:type="paragraph" w:customStyle="1" w:styleId="6B83679AC0BF45ADA0D49A3E5A318B92">
    <w:name w:val="6B83679AC0BF45ADA0D49A3E5A318B92"/>
  </w:style>
  <w:style w:type="paragraph" w:customStyle="1" w:styleId="EF7D95EA78EE4CBC943B49777CDED3D2">
    <w:name w:val="EF7D95EA78EE4CBC943B49777CDED3D2"/>
  </w:style>
  <w:style w:type="paragraph" w:customStyle="1" w:styleId="FB588C235DD245328848CE06A6E2B701">
    <w:name w:val="FB588C235DD245328848CE06A6E2B701"/>
  </w:style>
  <w:style w:type="paragraph" w:customStyle="1" w:styleId="0BECEFF401974C44B890F5210F6B95D1">
    <w:name w:val="0BECEFF401974C44B890F5210F6B95D1"/>
  </w:style>
  <w:style w:type="paragraph" w:customStyle="1" w:styleId="89B9E2248A2A472EAEA65456A1F59649">
    <w:name w:val="89B9E2248A2A472EAEA65456A1F59649"/>
  </w:style>
  <w:style w:type="paragraph" w:customStyle="1" w:styleId="3A3A46C87C91415B86566E4A99C343FE">
    <w:name w:val="3A3A46C87C91415B86566E4A99C343FE"/>
  </w:style>
  <w:style w:type="paragraph" w:customStyle="1" w:styleId="8BE215EC98704BE89BB4BC99C987540A">
    <w:name w:val="8BE215EC98704BE89BB4BC99C987540A"/>
  </w:style>
  <w:style w:type="paragraph" w:customStyle="1" w:styleId="1844511E865248DEA312363BC6242BCB">
    <w:name w:val="1844511E865248DEA312363BC6242BCB"/>
  </w:style>
  <w:style w:type="paragraph" w:customStyle="1" w:styleId="00CE57D310B845BE923A6BA2A24A2DD6">
    <w:name w:val="00CE57D310B845BE923A6BA2A24A2DD6"/>
  </w:style>
  <w:style w:type="paragraph" w:customStyle="1" w:styleId="59F8DE4E95E6450DA17B75E624DD3F1F">
    <w:name w:val="59F8DE4E95E6450DA17B75E624DD3F1F"/>
  </w:style>
  <w:style w:type="paragraph" w:customStyle="1" w:styleId="3D789B934EC1439E855FDB07FAEF8F53">
    <w:name w:val="3D789B934EC1439E855FDB07FAEF8F53"/>
  </w:style>
  <w:style w:type="paragraph" w:customStyle="1" w:styleId="0CA3053815264ACDB5E20C4C13257ABE">
    <w:name w:val="0CA3053815264ACDB5E20C4C13257ABE"/>
  </w:style>
  <w:style w:type="paragraph" w:customStyle="1" w:styleId="3A3028378C2740578D2D16BE68F1DCCB">
    <w:name w:val="3A3028378C2740578D2D16BE68F1DCCB"/>
  </w:style>
  <w:style w:type="paragraph" w:customStyle="1" w:styleId="1ADA07104C9D40F29D1CB0D5F81DF9EF">
    <w:name w:val="1ADA07104C9D40F29D1CB0D5F81DF9EF"/>
  </w:style>
  <w:style w:type="paragraph" w:customStyle="1" w:styleId="4D3BFD9697D84E788D2E195822194A21">
    <w:name w:val="4D3BFD9697D84E788D2E195822194A21"/>
  </w:style>
  <w:style w:type="paragraph" w:customStyle="1" w:styleId="B030005DE0CD487BAE292813298CC3BC">
    <w:name w:val="B030005DE0CD487BAE292813298CC3BC"/>
  </w:style>
  <w:style w:type="paragraph" w:customStyle="1" w:styleId="5281485D75924542864BB0316B2C5843">
    <w:name w:val="5281485D75924542864BB0316B2C5843"/>
  </w:style>
  <w:style w:type="paragraph" w:customStyle="1" w:styleId="D2548EEA354C42B797F25656594D9B58">
    <w:name w:val="D2548EEA354C42B797F25656594D9B58"/>
  </w:style>
  <w:style w:type="paragraph" w:customStyle="1" w:styleId="EBA08D4AE404493BB65FCDB117CB900F">
    <w:name w:val="EBA08D4AE404493BB65FCDB117CB900F"/>
  </w:style>
  <w:style w:type="paragraph" w:customStyle="1" w:styleId="265803A44DED4A29AC986AF45519E11B">
    <w:name w:val="265803A44DED4A29AC986AF45519E11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26E5C43D4A04BCD90E10C9F890FB959">
    <w:name w:val="E26E5C43D4A04BCD90E10C9F890FB9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Blue spheres resume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Renee Brinkman</lastModifiedBy>
  <revision>2</revision>
  <dcterms:created xsi:type="dcterms:W3CDTF">2021-07-28T20:22:00.0000000Z</dcterms:created>
  <dcterms:modified xsi:type="dcterms:W3CDTF">2022-03-14T19:49:53.2880456Z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